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03F" w:rsidRPr="00F7203F" w:rsidRDefault="00F7203F" w:rsidP="00F7203F">
      <w:pPr>
        <w:pStyle w:val="TDC1"/>
        <w:pBdr>
          <w:bottom w:val="single" w:sz="4" w:space="1" w:color="auto"/>
        </w:pBdr>
      </w:pPr>
      <w:r w:rsidRPr="00F7203F">
        <w:t>JAVASCRIPT con Lovecode</w:t>
      </w:r>
    </w:p>
    <w:p w:rsidR="00F7203F" w:rsidRDefault="00F7203F" w:rsidP="00F7203F">
      <w:pPr>
        <w:pStyle w:val="TDC1"/>
      </w:pPr>
    </w:p>
    <w:p w:rsidR="00757B88" w:rsidRPr="00757B88" w:rsidRDefault="009971EE">
      <w:pPr>
        <w:pStyle w:val="TDC1"/>
        <w:rPr>
          <w:rFonts w:eastAsiaTheme="minorEastAsia"/>
          <w:b w:val="0"/>
          <w:sz w:val="24"/>
          <w:szCs w:val="24"/>
        </w:rPr>
      </w:pPr>
      <w:r w:rsidRPr="009971EE">
        <w:rPr>
          <w:sz w:val="24"/>
          <w:szCs w:val="24"/>
        </w:rPr>
        <w:fldChar w:fldCharType="begin"/>
      </w:r>
      <w:r w:rsidR="00F7203F" w:rsidRPr="00757B88">
        <w:rPr>
          <w:sz w:val="24"/>
          <w:szCs w:val="24"/>
        </w:rPr>
        <w:instrText xml:space="preserve"> TOC \h \z \t "Linea1,1,Linea-2,2,Linea3,3" </w:instrText>
      </w:r>
      <w:r w:rsidRPr="009971EE">
        <w:rPr>
          <w:sz w:val="24"/>
          <w:szCs w:val="24"/>
        </w:rPr>
        <w:fldChar w:fldCharType="separate"/>
      </w:r>
      <w:hyperlink w:anchor="_Toc121442549" w:history="1">
        <w:r w:rsidR="00757B88" w:rsidRPr="00757B88">
          <w:rPr>
            <w:rStyle w:val="Hipervnculo"/>
            <w:sz w:val="24"/>
            <w:szCs w:val="24"/>
          </w:rPr>
          <w:t>1.</w:t>
        </w:r>
        <w:r w:rsidR="00757B88" w:rsidRPr="00757B88">
          <w:rPr>
            <w:rFonts w:eastAsiaTheme="minorEastAsia"/>
            <w:b w:val="0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JavaScript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_Toc121442549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2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0" w:history="1">
        <w:r w:rsidR="00757B88" w:rsidRPr="00757B88">
          <w:rPr>
            <w:rStyle w:val="Hipervnculo"/>
            <w:sz w:val="24"/>
            <w:szCs w:val="24"/>
          </w:rPr>
          <w:t>1.1.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0.2 Modo Estricto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_Toc121442550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2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1" w:history="1">
        <w:r w:rsidR="00757B88" w:rsidRPr="00757B88">
          <w:rPr>
            <w:rStyle w:val="Hipervnculo"/>
            <w:sz w:val="24"/>
            <w:szCs w:val="24"/>
          </w:rPr>
          <w:t>1.2.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Observations for Edition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_Toc121442551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2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2" w:history="1">
        <w:r w:rsidR="00757B88" w:rsidRPr="00757B88">
          <w:rPr>
            <w:rStyle w:val="Hipervnculo"/>
            <w:sz w:val="24"/>
            <w:szCs w:val="24"/>
          </w:rPr>
          <w:t>1.3.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Lesson 1: Variable scope, functions, estructures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_Toc121442552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2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3"/>
        <w:tabs>
          <w:tab w:val="left" w:pos="110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3" w:history="1">
        <w:r w:rsidR="00757B88" w:rsidRPr="00757B88">
          <w:rPr>
            <w:rStyle w:val="Hipervnculo"/>
            <w:sz w:val="24"/>
            <w:szCs w:val="24"/>
            <w:lang w:val="en-US"/>
          </w:rPr>
          <w:t>1.3.1.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  <w:lang w:val="en-US"/>
          </w:rPr>
          <w:t>Variables locals  and globals   lesson 1.18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_Toc121442553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2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4" w:history="1">
        <w:r w:rsidR="00757B88" w:rsidRPr="00757B88">
          <w:rPr>
            <w:rStyle w:val="Hipervnculo"/>
            <w:sz w:val="24"/>
            <w:szCs w:val="24"/>
            <w:lang w:val="en-US"/>
          </w:rPr>
          <w:t>1.4.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  <w:lang w:val="en-US"/>
          </w:rPr>
          <w:t>Funciones Flecha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_Toc121442554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2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1"/>
        <w:rPr>
          <w:rFonts w:eastAsiaTheme="minorEastAsia"/>
          <w:b w:val="0"/>
          <w:sz w:val="24"/>
          <w:szCs w:val="24"/>
        </w:rPr>
      </w:pPr>
      <w:hyperlink w:anchor="_Toc121442555" w:history="1">
        <w:r w:rsidR="00757B88" w:rsidRPr="00757B88">
          <w:rPr>
            <w:rStyle w:val="Hipervnculo"/>
            <w:sz w:val="24"/>
            <w:szCs w:val="24"/>
          </w:rPr>
          <w:t>2.</w:t>
        </w:r>
        <w:r w:rsidR="00757B88" w:rsidRPr="00757B88">
          <w:rPr>
            <w:rFonts w:eastAsiaTheme="minorEastAsia"/>
            <w:b w:val="0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Clases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_Toc121442555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5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6" w:history="1">
        <w:r w:rsidR="00757B88" w:rsidRPr="00757B88">
          <w:rPr>
            <w:rStyle w:val="Hipervnculo"/>
            <w:sz w:val="24"/>
            <w:szCs w:val="24"/>
          </w:rPr>
          <w:t>2.1.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Herencia de classe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_Toc121442556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5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7" w:history="1">
        <w:r w:rsidR="00757B88" w:rsidRPr="00757B88">
          <w:rPr>
            <w:rStyle w:val="Hipervnculo"/>
            <w:sz w:val="24"/>
            <w:szCs w:val="24"/>
          </w:rPr>
          <w:t>2.2.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  <w:lang w:val="en-US"/>
          </w:rPr>
          <w:t xml:space="preserve">Getters y setters en JavaScript. </w:t>
        </w:r>
        <w:r w:rsidR="00757B88" w:rsidRPr="00757B88">
          <w:rPr>
            <w:rStyle w:val="Hipervnculo"/>
            <w:sz w:val="24"/>
            <w:szCs w:val="24"/>
          </w:rPr>
          <w:t>Que son los get y set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_Toc121442557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6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58" w:history="1">
        <w:r w:rsidR="00757B88" w:rsidRPr="00757B88">
          <w:rPr>
            <w:rStyle w:val="Hipervnculo"/>
            <w:sz w:val="24"/>
            <w:szCs w:val="24"/>
          </w:rPr>
          <w:t>2.3.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Métodos estáticos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_Toc121442558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6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1"/>
        <w:rPr>
          <w:rFonts w:eastAsiaTheme="minorEastAsia"/>
          <w:b w:val="0"/>
          <w:sz w:val="24"/>
          <w:szCs w:val="24"/>
        </w:rPr>
      </w:pPr>
      <w:hyperlink w:anchor="_Toc121442559" w:history="1">
        <w:r w:rsidR="00757B88" w:rsidRPr="00757B88">
          <w:rPr>
            <w:rStyle w:val="Hipervnculo"/>
            <w:sz w:val="24"/>
            <w:szCs w:val="24"/>
          </w:rPr>
          <w:t>3.</w:t>
        </w:r>
        <w:r w:rsidR="00757B88" w:rsidRPr="00757B88">
          <w:rPr>
            <w:rFonts w:eastAsiaTheme="minorEastAsia"/>
            <w:b w:val="0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Objeto MAp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_Toc121442559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7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60" w:history="1">
        <w:r w:rsidR="00757B88" w:rsidRPr="00757B88">
          <w:rPr>
            <w:rStyle w:val="Hipervnculo"/>
            <w:sz w:val="24"/>
            <w:szCs w:val="24"/>
          </w:rPr>
          <w:t>3.1.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For  of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_Toc121442560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7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757B88" w:rsidRPr="00757B88" w:rsidRDefault="009971EE">
      <w:pPr>
        <w:pStyle w:val="TDC2"/>
        <w:tabs>
          <w:tab w:val="left" w:pos="880"/>
          <w:tab w:val="right" w:leader="dot" w:pos="8494"/>
        </w:tabs>
        <w:rPr>
          <w:rFonts w:eastAsiaTheme="minorEastAsia"/>
          <w:sz w:val="24"/>
          <w:szCs w:val="24"/>
        </w:rPr>
      </w:pPr>
      <w:hyperlink w:anchor="_Toc121442561" w:history="1">
        <w:r w:rsidR="00757B88" w:rsidRPr="00757B88">
          <w:rPr>
            <w:rStyle w:val="Hipervnculo"/>
            <w:sz w:val="24"/>
            <w:szCs w:val="24"/>
          </w:rPr>
          <w:t>3.2.</w:t>
        </w:r>
        <w:r w:rsidR="00757B88" w:rsidRPr="00757B88">
          <w:rPr>
            <w:rFonts w:eastAsiaTheme="minorEastAsia"/>
            <w:sz w:val="24"/>
            <w:szCs w:val="24"/>
          </w:rPr>
          <w:tab/>
        </w:r>
        <w:r w:rsidR="00757B88" w:rsidRPr="00757B88">
          <w:rPr>
            <w:rStyle w:val="Hipervnculo"/>
            <w:sz w:val="24"/>
            <w:szCs w:val="24"/>
          </w:rPr>
          <w:t>Scripts y módulos import</w:t>
        </w:r>
        <w:r w:rsidR="00757B88" w:rsidRPr="00757B88">
          <w:rPr>
            <w:webHidden/>
            <w:sz w:val="24"/>
            <w:szCs w:val="24"/>
          </w:rPr>
          <w:tab/>
        </w:r>
        <w:r w:rsidRPr="00757B88">
          <w:rPr>
            <w:webHidden/>
            <w:sz w:val="24"/>
            <w:szCs w:val="24"/>
          </w:rPr>
          <w:fldChar w:fldCharType="begin"/>
        </w:r>
        <w:r w:rsidR="00757B88" w:rsidRPr="00757B88">
          <w:rPr>
            <w:webHidden/>
            <w:sz w:val="24"/>
            <w:szCs w:val="24"/>
          </w:rPr>
          <w:instrText xml:space="preserve"> PAGEREF _Toc121442561 \h </w:instrText>
        </w:r>
        <w:r w:rsidRPr="00757B88">
          <w:rPr>
            <w:webHidden/>
            <w:sz w:val="24"/>
            <w:szCs w:val="24"/>
          </w:rPr>
        </w:r>
        <w:r w:rsidRPr="00757B88">
          <w:rPr>
            <w:webHidden/>
            <w:sz w:val="24"/>
            <w:szCs w:val="24"/>
          </w:rPr>
          <w:fldChar w:fldCharType="separate"/>
        </w:r>
        <w:r w:rsidR="00757B88" w:rsidRPr="00757B88">
          <w:rPr>
            <w:webHidden/>
            <w:sz w:val="24"/>
            <w:szCs w:val="24"/>
          </w:rPr>
          <w:t>9</w:t>
        </w:r>
        <w:r w:rsidRPr="00757B88">
          <w:rPr>
            <w:webHidden/>
            <w:sz w:val="24"/>
            <w:szCs w:val="24"/>
          </w:rPr>
          <w:fldChar w:fldCharType="end"/>
        </w:r>
      </w:hyperlink>
    </w:p>
    <w:p w:rsidR="00F7203F" w:rsidRDefault="009971EE" w:rsidP="000D7ED1">
      <w:r w:rsidRPr="00757B88">
        <w:rPr>
          <w:sz w:val="24"/>
          <w:szCs w:val="24"/>
        </w:rPr>
        <w:fldChar w:fldCharType="end"/>
      </w:r>
    </w:p>
    <w:p w:rsidR="00F7203F" w:rsidRDefault="00F7203F" w:rsidP="00F7203F"/>
    <w:p w:rsidR="00F7203F" w:rsidRDefault="00F7203F" w:rsidP="00F7203F"/>
    <w:p w:rsidR="00F7203F" w:rsidRDefault="00F7203F" w:rsidP="00F7203F"/>
    <w:p w:rsidR="00757B88" w:rsidRDefault="00757B88">
      <w:pPr>
        <w:spacing w:after="160"/>
      </w:pPr>
      <w:r>
        <w:br w:type="page"/>
      </w:r>
    </w:p>
    <w:p w:rsidR="00F7203F" w:rsidRDefault="00F7203F" w:rsidP="00F7203F"/>
    <w:p w:rsidR="00DF0D5A" w:rsidRDefault="000D7ED1" w:rsidP="000D7ED1">
      <w:pPr>
        <w:pStyle w:val="Linea1"/>
      </w:pPr>
      <w:bookmarkStart w:id="0" w:name="_Toc121442549"/>
      <w:r>
        <w:t>JavaScript</w:t>
      </w:r>
      <w:bookmarkEnd w:id="0"/>
    </w:p>
    <w:p w:rsidR="00103124" w:rsidRDefault="00103124" w:rsidP="00103124"/>
    <w:p w:rsidR="00103124" w:rsidRDefault="00103124" w:rsidP="00103124"/>
    <w:p w:rsidR="00103124" w:rsidRDefault="00103124" w:rsidP="00103124"/>
    <w:p w:rsidR="00103124" w:rsidRDefault="00103124" w:rsidP="00103124"/>
    <w:p w:rsidR="00103124" w:rsidRDefault="00103124" w:rsidP="00103124">
      <w:pPr>
        <w:pStyle w:val="Linea-2"/>
      </w:pPr>
      <w:bookmarkStart w:id="1" w:name="_Toc121442550"/>
      <w:r>
        <w:t>0.2 Modo Estricto</w:t>
      </w:r>
      <w:bookmarkEnd w:id="1"/>
    </w:p>
    <w:p w:rsidR="00103124" w:rsidRDefault="00103124" w:rsidP="00103124"/>
    <w:p w:rsidR="00103124" w:rsidRDefault="00103124" w:rsidP="00103124">
      <w:r>
        <w:t>“use estrict”   implica que hay que declarar variables antes de usarlas. Es un uso estricto del lenguaje JavaScript.</w:t>
      </w:r>
    </w:p>
    <w:p w:rsidR="00103124" w:rsidRDefault="00103124" w:rsidP="00103124"/>
    <w:p w:rsidR="00103124" w:rsidRDefault="00103124" w:rsidP="00103124"/>
    <w:p w:rsidR="00103124" w:rsidRPr="00103124" w:rsidRDefault="00103124" w:rsidP="00103124"/>
    <w:p w:rsidR="000D7ED1" w:rsidRDefault="000D7ED1" w:rsidP="000D7ED1"/>
    <w:p w:rsidR="000D7ED1" w:rsidRDefault="000F7F81" w:rsidP="000F7F81">
      <w:pPr>
        <w:pStyle w:val="Linea-2"/>
      </w:pPr>
      <w:bookmarkStart w:id="2" w:name="_Toc121442551"/>
      <w:r>
        <w:t>Observations for Edition</w:t>
      </w:r>
      <w:bookmarkEnd w:id="2"/>
    </w:p>
    <w:p w:rsidR="002E02E0" w:rsidRDefault="002E02E0" w:rsidP="000D7ED1"/>
    <w:p w:rsidR="002E02E0" w:rsidRDefault="000F7F81" w:rsidP="000D7ED1">
      <w:r>
        <w:t>CTRL+F2 -</w:t>
      </w:r>
      <w:r>
        <w:sym w:font="Wingdings" w:char="F0E0"/>
      </w:r>
      <w:r>
        <w:t xml:space="preserve">  </w:t>
      </w:r>
    </w:p>
    <w:p w:rsidR="002E02E0" w:rsidRDefault="002E02E0" w:rsidP="002E02E0">
      <w:pPr>
        <w:pStyle w:val="Linea-2"/>
      </w:pPr>
      <w:bookmarkStart w:id="3" w:name="_Toc121442552"/>
      <w:r>
        <w:t>Lesson 1: Variable scope, functions, estructures</w:t>
      </w:r>
      <w:bookmarkEnd w:id="3"/>
    </w:p>
    <w:p w:rsidR="002E02E0" w:rsidRDefault="002E02E0" w:rsidP="000D7ED1"/>
    <w:p w:rsidR="000D7ED1" w:rsidRPr="00E34264" w:rsidRDefault="000D7ED1" w:rsidP="002E02E0">
      <w:pPr>
        <w:pStyle w:val="Linea3"/>
        <w:rPr>
          <w:lang w:val="en-US"/>
        </w:rPr>
      </w:pPr>
      <w:bookmarkStart w:id="4" w:name="_Toc121442553"/>
      <w:r w:rsidRPr="00E34264">
        <w:rPr>
          <w:lang w:val="en-US"/>
        </w:rPr>
        <w:t>Variables locals  and globals</w:t>
      </w:r>
      <w:r w:rsidR="00E34264" w:rsidRPr="00E34264">
        <w:rPr>
          <w:lang w:val="en-US"/>
        </w:rPr>
        <w:t xml:space="preserve">   lesson 1.18</w:t>
      </w:r>
      <w:bookmarkEnd w:id="4"/>
    </w:p>
    <w:p w:rsidR="000D7ED1" w:rsidRPr="00E34264" w:rsidRDefault="000D7ED1" w:rsidP="000D7ED1">
      <w:pPr>
        <w:rPr>
          <w:lang w:val="en-US"/>
        </w:rPr>
      </w:pPr>
    </w:p>
    <w:p w:rsidR="000D7ED1" w:rsidRPr="00E34264" w:rsidRDefault="000D7ED1" w:rsidP="000D7ED1">
      <w:pPr>
        <w:rPr>
          <w:lang w:val="en-US"/>
        </w:rPr>
      </w:pPr>
    </w:p>
    <w:p w:rsidR="000D7ED1" w:rsidRDefault="00A61665" w:rsidP="00A61665">
      <w:pPr>
        <w:pStyle w:val="Linea-2"/>
        <w:rPr>
          <w:lang w:val="en-US"/>
        </w:rPr>
      </w:pPr>
      <w:bookmarkStart w:id="5" w:name="_Toc121442554"/>
      <w:r>
        <w:rPr>
          <w:lang w:val="en-US"/>
        </w:rPr>
        <w:t>Funciones Flecha</w:t>
      </w:r>
      <w:bookmarkEnd w:id="5"/>
    </w:p>
    <w:p w:rsidR="00A61665" w:rsidRDefault="00A61665" w:rsidP="00A61665">
      <w:pPr>
        <w:rPr>
          <w:lang w:val="en-US"/>
        </w:rPr>
      </w:pPr>
    </w:p>
    <w:p w:rsidR="00A61665" w:rsidRDefault="00A61665" w:rsidP="00A61665">
      <w:pPr>
        <w:rPr>
          <w:lang w:val="en-US"/>
        </w:rPr>
      </w:pPr>
      <w:r>
        <w:drawing>
          <wp:inline distT="0" distB="0" distL="0" distR="0">
            <wp:extent cx="5400040" cy="26610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6E6" w:rsidRDefault="007E16E6" w:rsidP="00A61665">
      <w:pPr>
        <w:rPr>
          <w:lang w:val="en-US"/>
        </w:rPr>
      </w:pPr>
    </w:p>
    <w:p w:rsidR="007E16E6" w:rsidRDefault="00A97BE5" w:rsidP="00A61665">
      <w:pPr>
        <w:rPr>
          <w:lang w:val="en-US"/>
        </w:rPr>
      </w:pPr>
      <w:r>
        <w:drawing>
          <wp:inline distT="0" distB="0" distL="0" distR="0">
            <wp:extent cx="5400040" cy="2218922"/>
            <wp:effectExtent l="19050" t="0" r="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E5" w:rsidRDefault="00A97BE5" w:rsidP="00A61665">
      <w:pPr>
        <w:rPr>
          <w:lang w:val="en-US"/>
        </w:rPr>
      </w:pPr>
    </w:p>
    <w:p w:rsidR="00A97BE5" w:rsidRPr="00A61665" w:rsidRDefault="00A97BE5" w:rsidP="00A61665">
      <w:pPr>
        <w:rPr>
          <w:lang w:val="en-US"/>
        </w:rPr>
      </w:pPr>
    </w:p>
    <w:p w:rsidR="000D7ED1" w:rsidRDefault="001B6BEC" w:rsidP="000D7ED1">
      <w:r>
        <w:lastRenderedPageBreak/>
        <w:drawing>
          <wp:inline distT="0" distB="0" distL="0" distR="0">
            <wp:extent cx="5400040" cy="617850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7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BEC" w:rsidRDefault="001B6BEC" w:rsidP="000D7ED1"/>
    <w:p w:rsidR="001B6BEC" w:rsidRDefault="001B6BEC" w:rsidP="000D7ED1"/>
    <w:p w:rsidR="003936C4" w:rsidRDefault="003936C4" w:rsidP="000D7ED1">
      <w:r w:rsidRPr="003936C4">
        <w:lastRenderedPageBreak/>
        <w:drawing>
          <wp:inline distT="0" distB="0" distL="0" distR="0">
            <wp:extent cx="5400040" cy="4941658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C4" w:rsidRDefault="003936C4">
      <w:pPr>
        <w:spacing w:after="160"/>
      </w:pPr>
      <w:r>
        <w:br w:type="page"/>
      </w:r>
    </w:p>
    <w:p w:rsidR="001850A1" w:rsidRDefault="001850A1" w:rsidP="003936C4">
      <w:pPr>
        <w:pStyle w:val="Linea1"/>
      </w:pPr>
      <w:bookmarkStart w:id="6" w:name="_Toc121442555"/>
      <w:r>
        <w:lastRenderedPageBreak/>
        <w:t>Clases</w:t>
      </w:r>
      <w:bookmarkEnd w:id="6"/>
    </w:p>
    <w:p w:rsidR="001850A1" w:rsidRPr="001850A1" w:rsidRDefault="001850A1" w:rsidP="001850A1"/>
    <w:p w:rsidR="00E41118" w:rsidRPr="00E41118" w:rsidRDefault="00E41118" w:rsidP="001850A1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E41118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 xml:space="preserve">class NombreClase { </w:t>
      </w:r>
    </w:p>
    <w:p w:rsidR="00E41118" w:rsidRPr="00E41118" w:rsidRDefault="00E41118" w:rsidP="00E41118">
      <w:pPr>
        <w:ind w:firstLine="426"/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E41118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>constructor(parametro1 [,parametro 2...]) {</w:t>
      </w:r>
    </w:p>
    <w:p w:rsidR="00E41118" w:rsidRPr="00E41118" w:rsidRDefault="00E41118" w:rsidP="00E41118">
      <w:pPr>
        <w:ind w:firstLine="426"/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E41118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 xml:space="preserve">this.propiedad1 = parametro1; [this.propiedad2 = parametro2;] </w:t>
      </w:r>
    </w:p>
    <w:p w:rsidR="00E41118" w:rsidRPr="00E41118" w:rsidRDefault="00E41118" w:rsidP="00E41118">
      <w:pPr>
        <w:ind w:firstLine="426"/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E41118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 xml:space="preserve">} </w:t>
      </w:r>
    </w:p>
    <w:p w:rsidR="001850A1" w:rsidRPr="00E41118" w:rsidRDefault="00E41118" w:rsidP="00E41118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E41118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>}</w:t>
      </w:r>
    </w:p>
    <w:p w:rsidR="00E41118" w:rsidRPr="00E41118" w:rsidRDefault="00E41118" w:rsidP="001850A1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</w:p>
    <w:p w:rsidR="00E41118" w:rsidRPr="00E41118" w:rsidRDefault="00E41118" w:rsidP="001850A1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E41118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>let|const nombreObjeto = new NombreClase (argumentos);</w:t>
      </w:r>
    </w:p>
    <w:p w:rsidR="00E41118" w:rsidRPr="00E41118" w:rsidRDefault="00E41118" w:rsidP="001850A1">
      <w:pPr>
        <w:rPr>
          <w:b/>
          <w:sz w:val="24"/>
          <w:szCs w:val="24"/>
        </w:rPr>
      </w:pPr>
    </w:p>
    <w:p w:rsidR="001850A1" w:rsidRDefault="005831DD" w:rsidP="001850A1">
      <w:r>
        <w:drawing>
          <wp:inline distT="0" distB="0" distL="0" distR="0">
            <wp:extent cx="5400040" cy="2589926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A1" w:rsidRDefault="001850A1" w:rsidP="001850A1"/>
    <w:p w:rsidR="001850A1" w:rsidRDefault="001850A1" w:rsidP="001850A1"/>
    <w:p w:rsidR="001850A1" w:rsidRDefault="008C10CE" w:rsidP="008C10CE">
      <w:pPr>
        <w:pStyle w:val="Linea-2"/>
      </w:pPr>
      <w:bookmarkStart w:id="7" w:name="_Toc121442556"/>
      <w:r>
        <w:t>Herencia de classe</w:t>
      </w:r>
      <w:bookmarkEnd w:id="7"/>
    </w:p>
    <w:p w:rsidR="001850A1" w:rsidRDefault="001850A1" w:rsidP="001850A1"/>
    <w:p w:rsidR="001850A1" w:rsidRPr="00391EB6" w:rsidRDefault="008C10CE" w:rsidP="001850A1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391EB6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>class ClaseHijo extends ClasePadre</w:t>
      </w:r>
    </w:p>
    <w:p w:rsidR="00351390" w:rsidRDefault="00351390" w:rsidP="001850A1">
      <w:r>
        <w:drawing>
          <wp:inline distT="0" distB="0" distL="0" distR="0">
            <wp:extent cx="5400040" cy="3776002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A1" w:rsidRDefault="001850A1" w:rsidP="001850A1"/>
    <w:p w:rsidR="001850A1" w:rsidRDefault="001850A1" w:rsidP="001850A1"/>
    <w:p w:rsidR="001850A1" w:rsidRDefault="0006044A" w:rsidP="0006044A">
      <w:pPr>
        <w:pStyle w:val="Linea-2"/>
      </w:pPr>
      <w:bookmarkStart w:id="8" w:name="_Toc121442557"/>
      <w:r w:rsidRPr="0006044A">
        <w:rPr>
          <w:lang w:val="en-US"/>
        </w:rPr>
        <w:t xml:space="preserve">Getters y setters en JavaScript. </w:t>
      </w:r>
      <w:r w:rsidRPr="0006044A">
        <w:t>Que son los get y set</w:t>
      </w:r>
      <w:bookmarkEnd w:id="8"/>
    </w:p>
    <w:p w:rsidR="0006044A" w:rsidRDefault="0006044A" w:rsidP="0006044A"/>
    <w:p w:rsidR="0006044A" w:rsidRDefault="0006044A" w:rsidP="0006044A">
      <w:r>
        <w:drawing>
          <wp:inline distT="0" distB="0" distL="0" distR="0">
            <wp:extent cx="5400040" cy="2978791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4A" w:rsidRDefault="0006044A" w:rsidP="0006044A"/>
    <w:p w:rsidR="0006044A" w:rsidRDefault="00391EB6" w:rsidP="00391EB6">
      <w:pPr>
        <w:pStyle w:val="Linea-2"/>
      </w:pPr>
      <w:bookmarkStart w:id="9" w:name="_Toc121442558"/>
      <w:r>
        <w:t>Métodos estáticos</w:t>
      </w:r>
      <w:bookmarkEnd w:id="9"/>
    </w:p>
    <w:p w:rsidR="00391EB6" w:rsidRDefault="00391EB6" w:rsidP="00391EB6"/>
    <w:p w:rsidR="00391EB6" w:rsidRPr="00391EB6" w:rsidRDefault="00391EB6" w:rsidP="00391EB6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391EB6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>static nombreMetodo (parametros) { //código }</w:t>
      </w:r>
    </w:p>
    <w:p w:rsidR="00391EB6" w:rsidRDefault="00391EB6" w:rsidP="00391EB6">
      <w:pPr>
        <w:rPr>
          <w:rFonts w:ascii="Courier New" w:hAnsi="Courier New" w:cs="Courier New"/>
          <w:color w:val="333333"/>
          <w:sz w:val="13"/>
          <w:szCs w:val="13"/>
          <w:shd w:val="clear" w:color="auto" w:fill="FFFFFF"/>
        </w:rPr>
      </w:pPr>
    </w:p>
    <w:p w:rsidR="00391EB6" w:rsidRPr="00391EB6" w:rsidRDefault="00773DB3" w:rsidP="00391EB6">
      <w:r>
        <w:drawing>
          <wp:inline distT="0" distB="0" distL="0" distR="0">
            <wp:extent cx="5400040" cy="391966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4A" w:rsidRDefault="0006044A" w:rsidP="0006044A"/>
    <w:p w:rsidR="00391EB6" w:rsidRDefault="00391EB6">
      <w:pPr>
        <w:spacing w:after="160"/>
      </w:pPr>
      <w:r>
        <w:br w:type="page"/>
      </w:r>
    </w:p>
    <w:p w:rsidR="0006044A" w:rsidRPr="0006044A" w:rsidRDefault="0006044A" w:rsidP="0006044A"/>
    <w:p w:rsidR="003936C4" w:rsidRDefault="00363F9C" w:rsidP="003936C4">
      <w:pPr>
        <w:pStyle w:val="Linea1"/>
      </w:pPr>
      <w:bookmarkStart w:id="10" w:name="_Toc121442559"/>
      <w:r>
        <w:t>Objeto Ma</w:t>
      </w:r>
      <w:r w:rsidR="003936C4">
        <w:t>p</w:t>
      </w:r>
      <w:bookmarkEnd w:id="10"/>
    </w:p>
    <w:p w:rsidR="003936C4" w:rsidRDefault="003936C4" w:rsidP="003936C4"/>
    <w:p w:rsidR="003936C4" w:rsidRDefault="002A7730" w:rsidP="003936C4">
      <w:r>
        <w:t>Si</w:t>
      </w:r>
      <w:r w:rsidR="003936C4">
        <w:t>ntaxis</w:t>
      </w:r>
    </w:p>
    <w:p w:rsidR="003936C4" w:rsidRDefault="003936C4" w:rsidP="003936C4"/>
    <w:p w:rsidR="003936C4" w:rsidRPr="003936C4" w:rsidRDefault="003936C4" w:rsidP="003936C4">
      <w:r>
        <w:drawing>
          <wp:inline distT="0" distB="0" distL="0" distR="0">
            <wp:extent cx="5400040" cy="4076019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8B0566" w:rsidRDefault="008B0566" w:rsidP="000D7ED1"/>
    <w:p w:rsidR="008B0566" w:rsidRDefault="008B0566" w:rsidP="000D7ED1"/>
    <w:p w:rsidR="004B6387" w:rsidRDefault="004B6387">
      <w:pPr>
        <w:spacing w:after="160"/>
      </w:pPr>
      <w:r>
        <w:br w:type="page"/>
      </w:r>
    </w:p>
    <w:p w:rsidR="008B0566" w:rsidRDefault="008B0566" w:rsidP="008B0566">
      <w:pPr>
        <w:pStyle w:val="Linea-2"/>
      </w:pPr>
      <w:bookmarkStart w:id="11" w:name="_Toc121442560"/>
      <w:r>
        <w:lastRenderedPageBreak/>
        <w:t>For  of</w:t>
      </w:r>
      <w:bookmarkEnd w:id="11"/>
    </w:p>
    <w:p w:rsidR="008B0566" w:rsidRDefault="008B0566" w:rsidP="008B0566"/>
    <w:p w:rsidR="008B0566" w:rsidRPr="008B0566" w:rsidRDefault="008B0566" w:rsidP="008B0566">
      <w:r>
        <w:drawing>
          <wp:inline distT="0" distB="0" distL="0" distR="0">
            <wp:extent cx="5400040" cy="3593001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1B6BEC" w:rsidRDefault="001B6BEC" w:rsidP="000D7ED1"/>
    <w:p w:rsidR="000F6A70" w:rsidRDefault="000F6A70">
      <w:pPr>
        <w:spacing w:after="160"/>
      </w:pPr>
      <w:r>
        <w:br w:type="page"/>
      </w:r>
    </w:p>
    <w:p w:rsidR="001B6BEC" w:rsidRDefault="001B6BEC" w:rsidP="000D7ED1"/>
    <w:p w:rsidR="001B6BEC" w:rsidRDefault="000F6A70" w:rsidP="000F6A70">
      <w:pPr>
        <w:pStyle w:val="Linea-2"/>
      </w:pPr>
      <w:bookmarkStart w:id="12" w:name="_Toc121442561"/>
      <w:r>
        <w:t>Scripts y módulos import</w:t>
      </w:r>
      <w:bookmarkEnd w:id="12"/>
    </w:p>
    <w:p w:rsidR="000F6A70" w:rsidRDefault="000F6A70" w:rsidP="000F6A70">
      <w:pPr>
        <w:rPr>
          <w:rFonts w:ascii="Courier New" w:hAnsi="Courier New" w:cs="Courier New"/>
          <w:color w:val="333333"/>
          <w:sz w:val="13"/>
          <w:szCs w:val="13"/>
          <w:shd w:val="clear" w:color="auto" w:fill="FFFFFF"/>
          <w:lang w:val="en-US"/>
        </w:rPr>
      </w:pPr>
    </w:p>
    <w:p w:rsidR="000F6A70" w:rsidRDefault="000F6A70" w:rsidP="000F6A70">
      <w:pPr>
        <w:rPr>
          <w:rFonts w:ascii="Courier New" w:hAnsi="Courier New" w:cs="Courier New"/>
          <w:color w:val="333333"/>
          <w:sz w:val="13"/>
          <w:szCs w:val="13"/>
          <w:shd w:val="clear" w:color="auto" w:fill="FFFFFF"/>
          <w:lang w:val="en-US"/>
        </w:rPr>
      </w:pPr>
    </w:p>
    <w:p w:rsidR="000F6A70" w:rsidRPr="000F6A70" w:rsidRDefault="000F6A70" w:rsidP="000F6A70">
      <w:pPr>
        <w:rPr>
          <w:b/>
          <w:sz w:val="24"/>
          <w:szCs w:val="24"/>
          <w:lang w:val="en-US"/>
        </w:rPr>
      </w:pPr>
      <w:r w:rsidRPr="000F6A70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  <w:lang w:val="en-US"/>
        </w:rPr>
        <w:t>&lt;script src="archivo.js" type="module"&gt;&lt;/script&gt;</w:t>
      </w:r>
    </w:p>
    <w:p w:rsidR="001B6BEC" w:rsidRPr="000F6A70" w:rsidRDefault="001B6BEC" w:rsidP="000D7ED1">
      <w:pPr>
        <w:rPr>
          <w:lang w:val="en-US"/>
        </w:rPr>
      </w:pPr>
    </w:p>
    <w:p w:rsidR="000F6A70" w:rsidRDefault="000F6A70" w:rsidP="000D7ED1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  <w:r w:rsidRPr="000F6A70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 xml:space="preserve">/* "import" en el archivo que va a importar los elementos y hace referencia a los elementos que van a importarse */ </w:t>
      </w:r>
    </w:p>
    <w:p w:rsidR="000F6A70" w:rsidRDefault="000F6A70" w:rsidP="000D7ED1">
      <w:pPr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</w:pPr>
    </w:p>
    <w:p w:rsidR="001B6BEC" w:rsidRPr="000F6A70" w:rsidRDefault="000F6A70" w:rsidP="000D7ED1">
      <w:pPr>
        <w:rPr>
          <w:b/>
          <w:sz w:val="24"/>
          <w:szCs w:val="24"/>
        </w:rPr>
      </w:pPr>
      <w:r w:rsidRPr="000F6A70">
        <w:rPr>
          <w:rFonts w:ascii="Courier New" w:hAnsi="Courier New" w:cs="Courier New"/>
          <w:b/>
          <w:color w:val="333333"/>
          <w:sz w:val="24"/>
          <w:szCs w:val="24"/>
          <w:shd w:val="clear" w:color="auto" w:fill="FFFFFF"/>
        </w:rPr>
        <w:t>import {elementos_separados_por_comas} from "ruta"; /* "export" en el archivo (módulo) del que se van a exportar los elementos, y hace referencia a los elementos que pueden exportarse. Precede a function, var, let, const, y clases. */ export definicion_de_funcion_variable_constante_o_clase; export {elementos_separados_por_comas};</w:t>
      </w:r>
    </w:p>
    <w:p w:rsidR="001B6BEC" w:rsidRPr="000F6A70" w:rsidRDefault="001B6BEC" w:rsidP="000D7ED1"/>
    <w:p w:rsidR="001B6BEC" w:rsidRPr="000F6A70" w:rsidRDefault="001B6BEC" w:rsidP="000D7ED1"/>
    <w:p w:rsidR="001B6BEC" w:rsidRPr="000F6A70" w:rsidRDefault="001B6BEC" w:rsidP="000D7ED1"/>
    <w:p w:rsidR="001B6BEC" w:rsidRPr="000F6A70" w:rsidRDefault="001B6BEC" w:rsidP="000D7ED1"/>
    <w:p w:rsidR="001B6BEC" w:rsidRPr="000F6A70" w:rsidRDefault="001B6BEC" w:rsidP="000D7ED1"/>
    <w:p w:rsidR="001B6BEC" w:rsidRPr="000F6A70" w:rsidRDefault="001B6BEC" w:rsidP="000D7ED1"/>
    <w:p w:rsidR="001B6BEC" w:rsidRPr="000F6A70" w:rsidRDefault="001B6BEC" w:rsidP="000D7ED1"/>
    <w:p w:rsidR="001B6BEC" w:rsidRPr="000F6A70" w:rsidRDefault="001B6BEC" w:rsidP="000D7ED1"/>
    <w:sectPr w:rsidR="001B6BEC" w:rsidRPr="000F6A70" w:rsidSect="000D7ED1">
      <w:footerReference w:type="default" r:id="rId18"/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7964" w:rsidRDefault="004A7964" w:rsidP="00984D29">
      <w:r>
        <w:separator/>
      </w:r>
    </w:p>
  </w:endnote>
  <w:endnote w:type="continuationSeparator" w:id="1">
    <w:p w:rsidR="004A7964" w:rsidRDefault="004A7964" w:rsidP="00984D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247" w:rsidRPr="00AE30B6" w:rsidRDefault="000A1247" w:rsidP="00984D29">
    <w:pPr>
      <w:pStyle w:val="Piedepgina"/>
    </w:pPr>
    <w:r>
      <w:t xml:space="preserve">Página: </w:t>
    </w:r>
    <w:fldSimple w:instr=" PAGE   \* MERGEFORMAT ">
      <w:r w:rsidR="002A7730">
        <w:t>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7964" w:rsidRDefault="004A7964" w:rsidP="00984D29">
      <w:r>
        <w:separator/>
      </w:r>
    </w:p>
  </w:footnote>
  <w:footnote w:type="continuationSeparator" w:id="1">
    <w:p w:rsidR="004A7964" w:rsidRDefault="004A7964" w:rsidP="00984D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A171DD"/>
    <w:multiLevelType w:val="hybridMultilevel"/>
    <w:tmpl w:val="9CB8C1F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C237DC"/>
    <w:multiLevelType w:val="multilevel"/>
    <w:tmpl w:val="6B32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5A624F"/>
    <w:multiLevelType w:val="multilevel"/>
    <w:tmpl w:val="B3F442E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55FF69C0"/>
    <w:multiLevelType w:val="multilevel"/>
    <w:tmpl w:val="0A28E300"/>
    <w:lvl w:ilvl="0">
      <w:start w:val="1"/>
      <w:numFmt w:val="decimal"/>
      <w:pStyle w:val="Linea1"/>
      <w:lvlText w:val="%1."/>
      <w:lvlJc w:val="left"/>
      <w:pPr>
        <w:ind w:left="360" w:hanging="360"/>
      </w:pPr>
    </w:lvl>
    <w:lvl w:ilvl="1">
      <w:start w:val="1"/>
      <w:numFmt w:val="decimal"/>
      <w:pStyle w:val="Linea-2"/>
      <w:lvlText w:val="%1.%2."/>
      <w:lvlJc w:val="left"/>
      <w:pPr>
        <w:ind w:left="792" w:hanging="432"/>
      </w:pPr>
    </w:lvl>
    <w:lvl w:ilvl="2">
      <w:start w:val="1"/>
      <w:numFmt w:val="decimal"/>
      <w:pStyle w:val="Linea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B6A0D59"/>
    <w:multiLevelType w:val="multilevel"/>
    <w:tmpl w:val="A1C6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36B16C6"/>
    <w:multiLevelType w:val="multilevel"/>
    <w:tmpl w:val="AADA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7D739C"/>
    <w:multiLevelType w:val="hybridMultilevel"/>
    <w:tmpl w:val="029EBB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attachedTemplate r:id="rId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6BEC"/>
    <w:rsid w:val="00003215"/>
    <w:rsid w:val="00030661"/>
    <w:rsid w:val="00032C09"/>
    <w:rsid w:val="000409FF"/>
    <w:rsid w:val="00042879"/>
    <w:rsid w:val="000463BF"/>
    <w:rsid w:val="00053186"/>
    <w:rsid w:val="000578C4"/>
    <w:rsid w:val="0006044A"/>
    <w:rsid w:val="00066CA7"/>
    <w:rsid w:val="0007079D"/>
    <w:rsid w:val="00070A0E"/>
    <w:rsid w:val="00073A98"/>
    <w:rsid w:val="00076D39"/>
    <w:rsid w:val="00085DEA"/>
    <w:rsid w:val="000907FF"/>
    <w:rsid w:val="00093E5E"/>
    <w:rsid w:val="000953E6"/>
    <w:rsid w:val="000A015B"/>
    <w:rsid w:val="000A1247"/>
    <w:rsid w:val="000A18CE"/>
    <w:rsid w:val="000A64A7"/>
    <w:rsid w:val="000B4F99"/>
    <w:rsid w:val="000C39AF"/>
    <w:rsid w:val="000C5603"/>
    <w:rsid w:val="000D2E9F"/>
    <w:rsid w:val="000D7ED1"/>
    <w:rsid w:val="000E1467"/>
    <w:rsid w:val="000F1554"/>
    <w:rsid w:val="000F1E23"/>
    <w:rsid w:val="000F34C1"/>
    <w:rsid w:val="000F6A70"/>
    <w:rsid w:val="000F7F81"/>
    <w:rsid w:val="00103124"/>
    <w:rsid w:val="00104B37"/>
    <w:rsid w:val="001102AC"/>
    <w:rsid w:val="00112608"/>
    <w:rsid w:val="00113ED9"/>
    <w:rsid w:val="001201A5"/>
    <w:rsid w:val="00132621"/>
    <w:rsid w:val="00134ED3"/>
    <w:rsid w:val="001565EB"/>
    <w:rsid w:val="00156B5C"/>
    <w:rsid w:val="001707F6"/>
    <w:rsid w:val="001756B2"/>
    <w:rsid w:val="00184CB8"/>
    <w:rsid w:val="001850A1"/>
    <w:rsid w:val="00192189"/>
    <w:rsid w:val="00192FB6"/>
    <w:rsid w:val="001954CB"/>
    <w:rsid w:val="001A1F31"/>
    <w:rsid w:val="001A78DC"/>
    <w:rsid w:val="001A7EB9"/>
    <w:rsid w:val="001B0357"/>
    <w:rsid w:val="001B5A5F"/>
    <w:rsid w:val="001B6BEC"/>
    <w:rsid w:val="001C3826"/>
    <w:rsid w:val="001D56E0"/>
    <w:rsid w:val="001E0D96"/>
    <w:rsid w:val="001E69F5"/>
    <w:rsid w:val="001F0315"/>
    <w:rsid w:val="001F52ED"/>
    <w:rsid w:val="001F7688"/>
    <w:rsid w:val="001F7FF1"/>
    <w:rsid w:val="00201F6B"/>
    <w:rsid w:val="00216D72"/>
    <w:rsid w:val="00225F7A"/>
    <w:rsid w:val="00230123"/>
    <w:rsid w:val="002319C0"/>
    <w:rsid w:val="002568A6"/>
    <w:rsid w:val="00260209"/>
    <w:rsid w:val="002602C5"/>
    <w:rsid w:val="002603C4"/>
    <w:rsid w:val="002639F1"/>
    <w:rsid w:val="002651D0"/>
    <w:rsid w:val="0027552B"/>
    <w:rsid w:val="00282DB3"/>
    <w:rsid w:val="0028373D"/>
    <w:rsid w:val="00290922"/>
    <w:rsid w:val="00293F03"/>
    <w:rsid w:val="00294D82"/>
    <w:rsid w:val="002A3E75"/>
    <w:rsid w:val="002A4E3C"/>
    <w:rsid w:val="002A7730"/>
    <w:rsid w:val="002C53E9"/>
    <w:rsid w:val="002E02E0"/>
    <w:rsid w:val="002F4129"/>
    <w:rsid w:val="00304B75"/>
    <w:rsid w:val="0031709A"/>
    <w:rsid w:val="003176AC"/>
    <w:rsid w:val="00321865"/>
    <w:rsid w:val="0032371B"/>
    <w:rsid w:val="003360F3"/>
    <w:rsid w:val="00337D39"/>
    <w:rsid w:val="00342E18"/>
    <w:rsid w:val="00346150"/>
    <w:rsid w:val="00351390"/>
    <w:rsid w:val="00363F9C"/>
    <w:rsid w:val="003725EE"/>
    <w:rsid w:val="00391EB6"/>
    <w:rsid w:val="003936C4"/>
    <w:rsid w:val="00393901"/>
    <w:rsid w:val="00396BF6"/>
    <w:rsid w:val="003A0F35"/>
    <w:rsid w:val="003A24E4"/>
    <w:rsid w:val="003A3867"/>
    <w:rsid w:val="003C0AF5"/>
    <w:rsid w:val="003C3A5F"/>
    <w:rsid w:val="003C695D"/>
    <w:rsid w:val="003D3569"/>
    <w:rsid w:val="003D3D49"/>
    <w:rsid w:val="003D61B9"/>
    <w:rsid w:val="003E1EF4"/>
    <w:rsid w:val="003E255E"/>
    <w:rsid w:val="003F2578"/>
    <w:rsid w:val="003F7CDD"/>
    <w:rsid w:val="00405ACD"/>
    <w:rsid w:val="00412C33"/>
    <w:rsid w:val="00424A1E"/>
    <w:rsid w:val="00437F61"/>
    <w:rsid w:val="004409BF"/>
    <w:rsid w:val="00444CAF"/>
    <w:rsid w:val="00450140"/>
    <w:rsid w:val="004526B6"/>
    <w:rsid w:val="004529C0"/>
    <w:rsid w:val="00461897"/>
    <w:rsid w:val="00466404"/>
    <w:rsid w:val="00471386"/>
    <w:rsid w:val="00477D17"/>
    <w:rsid w:val="0049063F"/>
    <w:rsid w:val="004943BA"/>
    <w:rsid w:val="004A101A"/>
    <w:rsid w:val="004A18AB"/>
    <w:rsid w:val="004A32CA"/>
    <w:rsid w:val="004A58E0"/>
    <w:rsid w:val="004A7964"/>
    <w:rsid w:val="004B43A8"/>
    <w:rsid w:val="004B52AE"/>
    <w:rsid w:val="004B6387"/>
    <w:rsid w:val="004B7BEE"/>
    <w:rsid w:val="004D2FE6"/>
    <w:rsid w:val="004E7255"/>
    <w:rsid w:val="004F4DE8"/>
    <w:rsid w:val="00510B7E"/>
    <w:rsid w:val="005335D3"/>
    <w:rsid w:val="005379A9"/>
    <w:rsid w:val="005439FB"/>
    <w:rsid w:val="00546B1D"/>
    <w:rsid w:val="00552215"/>
    <w:rsid w:val="00555FE1"/>
    <w:rsid w:val="005579D4"/>
    <w:rsid w:val="00567BE1"/>
    <w:rsid w:val="005743D5"/>
    <w:rsid w:val="00575321"/>
    <w:rsid w:val="0057759F"/>
    <w:rsid w:val="005824AC"/>
    <w:rsid w:val="005831DD"/>
    <w:rsid w:val="00590A45"/>
    <w:rsid w:val="005920D9"/>
    <w:rsid w:val="0059432F"/>
    <w:rsid w:val="005A58FF"/>
    <w:rsid w:val="005A6604"/>
    <w:rsid w:val="005A79C0"/>
    <w:rsid w:val="005A7A3F"/>
    <w:rsid w:val="005B14A7"/>
    <w:rsid w:val="005B38FA"/>
    <w:rsid w:val="005D238B"/>
    <w:rsid w:val="005E4E26"/>
    <w:rsid w:val="005F0558"/>
    <w:rsid w:val="005F1803"/>
    <w:rsid w:val="005F3A38"/>
    <w:rsid w:val="00615DA9"/>
    <w:rsid w:val="00623411"/>
    <w:rsid w:val="006249FD"/>
    <w:rsid w:val="0062629A"/>
    <w:rsid w:val="00632DA1"/>
    <w:rsid w:val="00653BCA"/>
    <w:rsid w:val="00656C26"/>
    <w:rsid w:val="00656FEE"/>
    <w:rsid w:val="006678FC"/>
    <w:rsid w:val="00680BF8"/>
    <w:rsid w:val="0069204D"/>
    <w:rsid w:val="00694F89"/>
    <w:rsid w:val="006965D2"/>
    <w:rsid w:val="006A30AC"/>
    <w:rsid w:val="006A6FEB"/>
    <w:rsid w:val="006C40F8"/>
    <w:rsid w:val="006C5A63"/>
    <w:rsid w:val="006D125D"/>
    <w:rsid w:val="006F171B"/>
    <w:rsid w:val="006F275A"/>
    <w:rsid w:val="006F3920"/>
    <w:rsid w:val="006F5724"/>
    <w:rsid w:val="0071624F"/>
    <w:rsid w:val="007217AA"/>
    <w:rsid w:val="00722572"/>
    <w:rsid w:val="00724B26"/>
    <w:rsid w:val="00726220"/>
    <w:rsid w:val="007268E6"/>
    <w:rsid w:val="00727FC7"/>
    <w:rsid w:val="00735F6F"/>
    <w:rsid w:val="00757B88"/>
    <w:rsid w:val="00757BBB"/>
    <w:rsid w:val="007616A3"/>
    <w:rsid w:val="00766AFF"/>
    <w:rsid w:val="00771181"/>
    <w:rsid w:val="007726B4"/>
    <w:rsid w:val="00773DB3"/>
    <w:rsid w:val="0077679F"/>
    <w:rsid w:val="00797427"/>
    <w:rsid w:val="007A5A94"/>
    <w:rsid w:val="007B07C4"/>
    <w:rsid w:val="007B63BA"/>
    <w:rsid w:val="007C0F50"/>
    <w:rsid w:val="007D09A5"/>
    <w:rsid w:val="007D0E37"/>
    <w:rsid w:val="007D14D6"/>
    <w:rsid w:val="007E0B3A"/>
    <w:rsid w:val="007E16E6"/>
    <w:rsid w:val="007E5693"/>
    <w:rsid w:val="007E6B98"/>
    <w:rsid w:val="007F12AB"/>
    <w:rsid w:val="007F54D3"/>
    <w:rsid w:val="007F5DCF"/>
    <w:rsid w:val="00805AD9"/>
    <w:rsid w:val="008101F5"/>
    <w:rsid w:val="00812093"/>
    <w:rsid w:val="00826003"/>
    <w:rsid w:val="00833CCC"/>
    <w:rsid w:val="00835731"/>
    <w:rsid w:val="00843642"/>
    <w:rsid w:val="00854AC0"/>
    <w:rsid w:val="008552B4"/>
    <w:rsid w:val="00860490"/>
    <w:rsid w:val="00872A78"/>
    <w:rsid w:val="00885EFD"/>
    <w:rsid w:val="008930F4"/>
    <w:rsid w:val="00897D22"/>
    <w:rsid w:val="008A4DD9"/>
    <w:rsid w:val="008B0566"/>
    <w:rsid w:val="008C03F7"/>
    <w:rsid w:val="008C10CE"/>
    <w:rsid w:val="008C1927"/>
    <w:rsid w:val="008D3EB6"/>
    <w:rsid w:val="008D5A21"/>
    <w:rsid w:val="008E3640"/>
    <w:rsid w:val="008E6F79"/>
    <w:rsid w:val="0090080E"/>
    <w:rsid w:val="00906477"/>
    <w:rsid w:val="00907039"/>
    <w:rsid w:val="009139A5"/>
    <w:rsid w:val="00920C9B"/>
    <w:rsid w:val="009241DC"/>
    <w:rsid w:val="0092660C"/>
    <w:rsid w:val="00933E3F"/>
    <w:rsid w:val="0093534A"/>
    <w:rsid w:val="009459C8"/>
    <w:rsid w:val="00945EB5"/>
    <w:rsid w:val="00952553"/>
    <w:rsid w:val="00967CAF"/>
    <w:rsid w:val="00970BCF"/>
    <w:rsid w:val="0098328D"/>
    <w:rsid w:val="00984D29"/>
    <w:rsid w:val="00993915"/>
    <w:rsid w:val="009971EE"/>
    <w:rsid w:val="009A0664"/>
    <w:rsid w:val="009A38A6"/>
    <w:rsid w:val="009A71A3"/>
    <w:rsid w:val="009B4BFC"/>
    <w:rsid w:val="009B51B9"/>
    <w:rsid w:val="009B5CF5"/>
    <w:rsid w:val="009C01B4"/>
    <w:rsid w:val="009C2B1D"/>
    <w:rsid w:val="009D5C0E"/>
    <w:rsid w:val="009E017F"/>
    <w:rsid w:val="009E09EE"/>
    <w:rsid w:val="009F1574"/>
    <w:rsid w:val="009F182C"/>
    <w:rsid w:val="009F2DE2"/>
    <w:rsid w:val="009F4BE9"/>
    <w:rsid w:val="00A0574F"/>
    <w:rsid w:val="00A108BA"/>
    <w:rsid w:val="00A27A5C"/>
    <w:rsid w:val="00A34F41"/>
    <w:rsid w:val="00A358C5"/>
    <w:rsid w:val="00A46355"/>
    <w:rsid w:val="00A46544"/>
    <w:rsid w:val="00A56591"/>
    <w:rsid w:val="00A61665"/>
    <w:rsid w:val="00A673AD"/>
    <w:rsid w:val="00A70B22"/>
    <w:rsid w:val="00A75A81"/>
    <w:rsid w:val="00A810F1"/>
    <w:rsid w:val="00A8151D"/>
    <w:rsid w:val="00A827A6"/>
    <w:rsid w:val="00A84842"/>
    <w:rsid w:val="00A93E19"/>
    <w:rsid w:val="00A97BE5"/>
    <w:rsid w:val="00AA29B8"/>
    <w:rsid w:val="00AB1DE7"/>
    <w:rsid w:val="00AB467C"/>
    <w:rsid w:val="00AB7B3F"/>
    <w:rsid w:val="00AC4B09"/>
    <w:rsid w:val="00AD1E0A"/>
    <w:rsid w:val="00AD65E9"/>
    <w:rsid w:val="00AE30B6"/>
    <w:rsid w:val="00AF1D85"/>
    <w:rsid w:val="00AF611A"/>
    <w:rsid w:val="00B037D5"/>
    <w:rsid w:val="00B074FA"/>
    <w:rsid w:val="00B117A4"/>
    <w:rsid w:val="00B118CC"/>
    <w:rsid w:val="00B24D7D"/>
    <w:rsid w:val="00B36FE9"/>
    <w:rsid w:val="00B4085D"/>
    <w:rsid w:val="00B5563D"/>
    <w:rsid w:val="00B64F8E"/>
    <w:rsid w:val="00B7213D"/>
    <w:rsid w:val="00B7426C"/>
    <w:rsid w:val="00B74BE3"/>
    <w:rsid w:val="00B82360"/>
    <w:rsid w:val="00B91BCE"/>
    <w:rsid w:val="00BA02DC"/>
    <w:rsid w:val="00BB1152"/>
    <w:rsid w:val="00BB6119"/>
    <w:rsid w:val="00BC1460"/>
    <w:rsid w:val="00BC21DD"/>
    <w:rsid w:val="00BC5EFB"/>
    <w:rsid w:val="00BC6F24"/>
    <w:rsid w:val="00BD3EC0"/>
    <w:rsid w:val="00BF5479"/>
    <w:rsid w:val="00C024FE"/>
    <w:rsid w:val="00C049FC"/>
    <w:rsid w:val="00C04C77"/>
    <w:rsid w:val="00C05ADB"/>
    <w:rsid w:val="00C10852"/>
    <w:rsid w:val="00C15F8D"/>
    <w:rsid w:val="00C20A9E"/>
    <w:rsid w:val="00C24D16"/>
    <w:rsid w:val="00C44DEF"/>
    <w:rsid w:val="00C458DC"/>
    <w:rsid w:val="00C47BB0"/>
    <w:rsid w:val="00C47F4A"/>
    <w:rsid w:val="00C47FE5"/>
    <w:rsid w:val="00C507B4"/>
    <w:rsid w:val="00C56D15"/>
    <w:rsid w:val="00C62228"/>
    <w:rsid w:val="00C6576C"/>
    <w:rsid w:val="00C66675"/>
    <w:rsid w:val="00C74E5F"/>
    <w:rsid w:val="00C8572F"/>
    <w:rsid w:val="00CA38DC"/>
    <w:rsid w:val="00CA3D97"/>
    <w:rsid w:val="00CA414C"/>
    <w:rsid w:val="00CB7F34"/>
    <w:rsid w:val="00CC0AC5"/>
    <w:rsid w:val="00CC0BC7"/>
    <w:rsid w:val="00CD4F26"/>
    <w:rsid w:val="00CD66CD"/>
    <w:rsid w:val="00CE019D"/>
    <w:rsid w:val="00CF4667"/>
    <w:rsid w:val="00CF7DBC"/>
    <w:rsid w:val="00D00628"/>
    <w:rsid w:val="00D129C6"/>
    <w:rsid w:val="00D23776"/>
    <w:rsid w:val="00D26F84"/>
    <w:rsid w:val="00D279B0"/>
    <w:rsid w:val="00D40FB2"/>
    <w:rsid w:val="00D42CF2"/>
    <w:rsid w:val="00D62448"/>
    <w:rsid w:val="00D73964"/>
    <w:rsid w:val="00D7655B"/>
    <w:rsid w:val="00D770DB"/>
    <w:rsid w:val="00D80074"/>
    <w:rsid w:val="00D8207E"/>
    <w:rsid w:val="00D90214"/>
    <w:rsid w:val="00DD2798"/>
    <w:rsid w:val="00DD4691"/>
    <w:rsid w:val="00DD4954"/>
    <w:rsid w:val="00DD4B50"/>
    <w:rsid w:val="00DE3C6E"/>
    <w:rsid w:val="00DF0D5A"/>
    <w:rsid w:val="00E04C4F"/>
    <w:rsid w:val="00E04E8F"/>
    <w:rsid w:val="00E149BE"/>
    <w:rsid w:val="00E178F3"/>
    <w:rsid w:val="00E20F6B"/>
    <w:rsid w:val="00E277F6"/>
    <w:rsid w:val="00E30AB7"/>
    <w:rsid w:val="00E30C26"/>
    <w:rsid w:val="00E34264"/>
    <w:rsid w:val="00E3585C"/>
    <w:rsid w:val="00E36E1F"/>
    <w:rsid w:val="00E41118"/>
    <w:rsid w:val="00E50FCD"/>
    <w:rsid w:val="00E7077F"/>
    <w:rsid w:val="00E7579A"/>
    <w:rsid w:val="00E81651"/>
    <w:rsid w:val="00EA38D5"/>
    <w:rsid w:val="00EB2801"/>
    <w:rsid w:val="00EB293F"/>
    <w:rsid w:val="00EB6D6E"/>
    <w:rsid w:val="00EC5A95"/>
    <w:rsid w:val="00EC6B6C"/>
    <w:rsid w:val="00ED361A"/>
    <w:rsid w:val="00ED5469"/>
    <w:rsid w:val="00ED62A3"/>
    <w:rsid w:val="00F003CE"/>
    <w:rsid w:val="00F0094F"/>
    <w:rsid w:val="00F210B9"/>
    <w:rsid w:val="00F212BD"/>
    <w:rsid w:val="00F23063"/>
    <w:rsid w:val="00F3358F"/>
    <w:rsid w:val="00F569EE"/>
    <w:rsid w:val="00F62B19"/>
    <w:rsid w:val="00F669DA"/>
    <w:rsid w:val="00F66E4A"/>
    <w:rsid w:val="00F7203F"/>
    <w:rsid w:val="00F743D5"/>
    <w:rsid w:val="00F77E6C"/>
    <w:rsid w:val="00F879C6"/>
    <w:rsid w:val="00FA1D32"/>
    <w:rsid w:val="00FA4E0B"/>
    <w:rsid w:val="00FA71E1"/>
    <w:rsid w:val="00FC4F06"/>
    <w:rsid w:val="00FD3901"/>
    <w:rsid w:val="00FF3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D29"/>
    <w:pPr>
      <w:spacing w:after="0"/>
    </w:pPr>
    <w:rPr>
      <w:noProof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049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B118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07F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C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CF5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085DEA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52215"/>
    <w:pPr>
      <w:ind w:left="720"/>
      <w:contextualSpacing/>
    </w:pPr>
  </w:style>
  <w:style w:type="paragraph" w:customStyle="1" w:styleId="Linea1">
    <w:name w:val="Linea1"/>
    <w:basedOn w:val="Prrafodelista"/>
    <w:next w:val="Normal"/>
    <w:link w:val="Linea1Car"/>
    <w:qFormat/>
    <w:rsid w:val="00DF0D5A"/>
    <w:pPr>
      <w:numPr>
        <w:numId w:val="7"/>
      </w:numPr>
      <w:pBdr>
        <w:bottom w:val="single" w:sz="4" w:space="1" w:color="auto"/>
      </w:pBdr>
      <w:ind w:right="4676"/>
    </w:pPr>
    <w:rPr>
      <w:b/>
      <w:sz w:val="24"/>
      <w:szCs w:val="24"/>
    </w:rPr>
  </w:style>
  <w:style w:type="paragraph" w:customStyle="1" w:styleId="Linea-2">
    <w:name w:val="Linea-2"/>
    <w:basedOn w:val="Prrafodelista"/>
    <w:next w:val="Normal"/>
    <w:link w:val="Linea-2Car"/>
    <w:qFormat/>
    <w:rsid w:val="00DF0D5A"/>
    <w:pPr>
      <w:numPr>
        <w:ilvl w:val="1"/>
        <w:numId w:val="7"/>
      </w:numPr>
      <w:pBdr>
        <w:bottom w:val="single" w:sz="4" w:space="1" w:color="auto"/>
      </w:pBdr>
      <w:ind w:right="2692"/>
    </w:pPr>
    <w:rPr>
      <w:b/>
      <w:sz w:val="18"/>
      <w:szCs w:val="1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552215"/>
    <w:rPr>
      <w:lang w:val="ca-ES"/>
    </w:rPr>
  </w:style>
  <w:style w:type="character" w:customStyle="1" w:styleId="Linea1Car">
    <w:name w:val="Linea1 Car"/>
    <w:basedOn w:val="PrrafodelistaCar"/>
    <w:link w:val="Linea1"/>
    <w:rsid w:val="00DF0D5A"/>
    <w:rPr>
      <w:b/>
      <w:noProof/>
      <w:sz w:val="24"/>
      <w:szCs w:val="24"/>
      <w:lang w:eastAsia="es-ES"/>
    </w:rPr>
  </w:style>
  <w:style w:type="paragraph" w:customStyle="1" w:styleId="Linea3">
    <w:name w:val="Linea3"/>
    <w:basedOn w:val="Prrafodelista"/>
    <w:next w:val="Normal"/>
    <w:link w:val="Linea3Car"/>
    <w:qFormat/>
    <w:rsid w:val="00DF0D5A"/>
    <w:pPr>
      <w:numPr>
        <w:ilvl w:val="2"/>
        <w:numId w:val="7"/>
      </w:numPr>
      <w:pBdr>
        <w:bottom w:val="single" w:sz="4" w:space="1" w:color="auto"/>
      </w:pBdr>
      <w:ind w:right="1700"/>
    </w:pPr>
    <w:rPr>
      <w:b/>
      <w:sz w:val="16"/>
      <w:szCs w:val="16"/>
    </w:rPr>
  </w:style>
  <w:style w:type="character" w:customStyle="1" w:styleId="Linea-2Car">
    <w:name w:val="Linea-2 Car"/>
    <w:basedOn w:val="PrrafodelistaCar"/>
    <w:link w:val="Linea-2"/>
    <w:rsid w:val="00DF0D5A"/>
    <w:rPr>
      <w:b/>
      <w:noProof/>
      <w:sz w:val="18"/>
      <w:szCs w:val="1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118CC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Linea3Car">
    <w:name w:val="Linea3 Car"/>
    <w:basedOn w:val="PrrafodelistaCar"/>
    <w:link w:val="Linea3"/>
    <w:rsid w:val="00DF0D5A"/>
    <w:rPr>
      <w:b/>
      <w:noProof/>
      <w:sz w:val="16"/>
      <w:szCs w:val="16"/>
      <w:lang w:eastAsia="es-ES"/>
    </w:rPr>
  </w:style>
  <w:style w:type="paragraph" w:styleId="NormalWeb">
    <w:name w:val="Normal (Web)"/>
    <w:basedOn w:val="Normal"/>
    <w:uiPriority w:val="99"/>
    <w:unhideWhenUsed/>
    <w:rsid w:val="00B11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118CC"/>
    <w:rPr>
      <w:b/>
      <w:bCs/>
    </w:rPr>
  </w:style>
  <w:style w:type="character" w:styleId="nfasis">
    <w:name w:val="Emphasis"/>
    <w:basedOn w:val="Fuentedeprrafopredeter"/>
    <w:uiPriority w:val="20"/>
    <w:qFormat/>
    <w:rsid w:val="00B118CC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1707F6"/>
    <w:rPr>
      <w:rFonts w:asciiTheme="majorHAnsi" w:eastAsiaTheme="majorEastAsia" w:hAnsiTheme="majorHAnsi" w:cstheme="majorBidi"/>
      <w:b/>
      <w:bCs/>
      <w:color w:val="5B9BD5" w:themeColor="accent1"/>
      <w:lang w:val="ca-ES"/>
    </w:rPr>
  </w:style>
  <w:style w:type="character" w:customStyle="1" w:styleId="Ttulo1Car">
    <w:name w:val="Título 1 Car"/>
    <w:basedOn w:val="Fuentedeprrafopredeter"/>
    <w:link w:val="Ttulo1"/>
    <w:uiPriority w:val="9"/>
    <w:rsid w:val="00C049F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ca-ES"/>
    </w:rPr>
  </w:style>
  <w:style w:type="paragraph" w:styleId="TDC1">
    <w:name w:val="toc 1"/>
    <w:basedOn w:val="Normal"/>
    <w:next w:val="Normal"/>
    <w:autoRedefine/>
    <w:uiPriority w:val="39"/>
    <w:unhideWhenUsed/>
    <w:rsid w:val="00F7203F"/>
    <w:pPr>
      <w:tabs>
        <w:tab w:val="left" w:pos="440"/>
        <w:tab w:val="right" w:leader="dot" w:pos="8494"/>
      </w:tabs>
      <w:spacing w:after="100"/>
    </w:pPr>
    <w:rPr>
      <w:b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C049FC"/>
    <w:pPr>
      <w:spacing w:after="100"/>
      <w:ind w:left="220"/>
    </w:pPr>
  </w:style>
  <w:style w:type="character" w:customStyle="1" w:styleId="mwe-math-mathml-inline">
    <w:name w:val="mwe-math-mathml-inline"/>
    <w:basedOn w:val="Fuentedeprrafopredeter"/>
    <w:rsid w:val="003A24E4"/>
  </w:style>
  <w:style w:type="paragraph" w:customStyle="1" w:styleId="Parrafo-1">
    <w:name w:val="Parrafo-1"/>
    <w:basedOn w:val="Normal"/>
    <w:link w:val="Parrafo-1Car"/>
    <w:qFormat/>
    <w:rsid w:val="00F66E4A"/>
  </w:style>
  <w:style w:type="paragraph" w:styleId="Encabezado">
    <w:name w:val="header"/>
    <w:basedOn w:val="Normal"/>
    <w:link w:val="EncabezadoCar"/>
    <w:uiPriority w:val="99"/>
    <w:semiHidden/>
    <w:unhideWhenUsed/>
    <w:rsid w:val="00AE30B6"/>
    <w:pPr>
      <w:tabs>
        <w:tab w:val="center" w:pos="4252"/>
        <w:tab w:val="right" w:pos="8504"/>
      </w:tabs>
      <w:spacing w:line="240" w:lineRule="auto"/>
    </w:pPr>
  </w:style>
  <w:style w:type="character" w:customStyle="1" w:styleId="Parrafo-1Car">
    <w:name w:val="Parrafo-1 Car"/>
    <w:basedOn w:val="Fuentedeprrafopredeter"/>
    <w:link w:val="Parrafo-1"/>
    <w:rsid w:val="00F66E4A"/>
    <w:rPr>
      <w:noProof/>
      <w:sz w:val="20"/>
      <w:szCs w:val="20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E30B6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AE30B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0B6"/>
    <w:rPr>
      <w:lang w:val="ca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C3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C3A5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3C3A5F"/>
  </w:style>
  <w:style w:type="character" w:styleId="Hipervnculovisitado">
    <w:name w:val="FollowedHyperlink"/>
    <w:basedOn w:val="Fuentedeprrafopredeter"/>
    <w:uiPriority w:val="99"/>
    <w:semiHidden/>
    <w:unhideWhenUsed/>
    <w:rsid w:val="005A6604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7203F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4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0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8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esktop\plantilla_master%20-%20copi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85A85-B998-4EE8-AAF7-C8D73CAFD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plantilla_master - copia</Template>
  <TotalTime>1260</TotalTime>
  <Pages>9</Pages>
  <Words>397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26</cp:revision>
  <dcterms:created xsi:type="dcterms:W3CDTF">2022-11-22T10:01:00Z</dcterms:created>
  <dcterms:modified xsi:type="dcterms:W3CDTF">2022-12-12T00:22:00Z</dcterms:modified>
</cp:coreProperties>
</file>